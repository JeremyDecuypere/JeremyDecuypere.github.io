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811D8" w14:textId="77777777" w:rsidR="00E60A58" w:rsidRPr="00A20019" w:rsidRDefault="00F96771">
      <w:r w:rsidRPr="00A20019">
        <w:t>Opdracht 1.</w:t>
      </w:r>
    </w:p>
    <w:p w14:paraId="60F811D9" w14:textId="77777777" w:rsidR="00E60A58" w:rsidRDefault="00F96771">
      <w:r>
        <w:t xml:space="preserve">De </w:t>
      </w:r>
      <w:proofErr w:type="spellStart"/>
      <w:r>
        <w:t>siblings</w:t>
      </w:r>
      <w:proofErr w:type="spellEnd"/>
      <w:r>
        <w:t xml:space="preserve"> van het </w:t>
      </w:r>
      <w:proofErr w:type="spellStart"/>
      <w:r>
        <w:t>ul</w:t>
      </w:r>
      <w:proofErr w:type="spellEnd"/>
      <w:r>
        <w:t xml:space="preserve"> element zijn p en h1.</w:t>
      </w:r>
    </w:p>
    <w:p w14:paraId="60F811DA" w14:textId="77777777" w:rsidR="00E60A58" w:rsidRDefault="00F96771">
      <w:r>
        <w:t xml:space="preserve">De </w:t>
      </w:r>
      <w:proofErr w:type="spellStart"/>
      <w:r>
        <w:t>ancestors</w:t>
      </w:r>
      <w:proofErr w:type="spellEnd"/>
      <w:r>
        <w:t xml:space="preserve"> van het tweede li element zijn body en html.</w:t>
      </w:r>
    </w:p>
    <w:p w14:paraId="60F811DB" w14:textId="77777777" w:rsidR="00E60A58" w:rsidRDefault="00F96771">
      <w:r>
        <w:t xml:space="preserve">De </w:t>
      </w:r>
      <w:proofErr w:type="spellStart"/>
      <w:r>
        <w:t>descendants</w:t>
      </w:r>
      <w:proofErr w:type="spellEnd"/>
      <w:r>
        <w:t xml:space="preserve"> van het body element zijn </w:t>
      </w:r>
      <w:proofErr w:type="spellStart"/>
      <w:r>
        <w:t>hs,p,ul,li</w:t>
      </w:r>
      <w:proofErr w:type="spellEnd"/>
      <w:r>
        <w:t>.</w:t>
      </w:r>
    </w:p>
    <w:p w14:paraId="60F811DC" w14:textId="77777777" w:rsidR="00E60A58" w:rsidRDefault="00F96771">
      <w:r>
        <w:t xml:space="preserve">1, het HTML element heeft geen </w:t>
      </w:r>
      <w:proofErr w:type="spellStart"/>
      <w:r>
        <w:t>parent</w:t>
      </w:r>
      <w:proofErr w:type="spellEnd"/>
      <w:r>
        <w:t>.</w:t>
      </w:r>
    </w:p>
    <w:p w14:paraId="60F811DD" w14:textId="77777777" w:rsidR="00E60A58" w:rsidRDefault="00F96771">
      <w:r>
        <w:t xml:space="preserve">Niet elk element heeft elke </w:t>
      </w:r>
      <w:r>
        <w:t xml:space="preserve">keer 1 of meerdere </w:t>
      </w:r>
      <w:proofErr w:type="spellStart"/>
      <w:r>
        <w:t>child</w:t>
      </w:r>
      <w:proofErr w:type="spellEnd"/>
      <w:r>
        <w:t xml:space="preserve"> elementen.</w:t>
      </w:r>
    </w:p>
    <w:p w14:paraId="60F811DE" w14:textId="77777777" w:rsidR="00E60A58" w:rsidRDefault="00E60A58"/>
    <w:p w14:paraId="60F811DF" w14:textId="77777777" w:rsidR="00E60A58" w:rsidRDefault="00F96771">
      <w:r>
        <w:t>Opdracht 2.</w:t>
      </w:r>
    </w:p>
    <w:p w14:paraId="60F811E0" w14:textId="72A90836" w:rsidR="00E60A58" w:rsidRDefault="00F96771">
      <w:r>
        <w:t xml:space="preserve">De browser past zich mijn fouten aan zodat hij toch kan weergeven wat ik bedoel. Ik heb </w:t>
      </w:r>
      <w:proofErr w:type="spellStart"/>
      <w:r>
        <w:t>bvb</w:t>
      </w:r>
      <w:proofErr w:type="spellEnd"/>
      <w:r>
        <w:t xml:space="preserve"> alleen maar &lt;h&gt; elementen gebruikt en toch heeft de </w:t>
      </w:r>
      <w:proofErr w:type="spellStart"/>
      <w:r>
        <w:t>broser</w:t>
      </w:r>
      <w:proofErr w:type="spellEnd"/>
      <w:r>
        <w:t xml:space="preserve"> &lt;p&gt; en &lt;a&gt; kunnen weergeven.</w:t>
      </w:r>
    </w:p>
    <w:p w14:paraId="59ACE2AC" w14:textId="5880BF6B" w:rsidR="00A20019" w:rsidRDefault="00A20019"/>
    <w:p w14:paraId="5E3C4B07" w14:textId="13B10A5D" w:rsidR="00A20019" w:rsidRDefault="00A20019">
      <w:r>
        <w:t>Opdracht 3.</w:t>
      </w:r>
    </w:p>
    <w:p w14:paraId="09E74650" w14:textId="5F5EF6A8" w:rsidR="00A20019" w:rsidRDefault="00A20019">
      <w:pPr>
        <w:rPr>
          <w:b/>
          <w:bCs/>
        </w:rPr>
      </w:pPr>
      <w:proofErr w:type="spellStart"/>
      <w:r w:rsidRPr="0015309F">
        <w:rPr>
          <w:b/>
          <w:bCs/>
        </w:rPr>
        <w:t>Vives</w:t>
      </w:r>
      <w:proofErr w:type="spellEnd"/>
      <w:r w:rsidRPr="0015309F">
        <w:rPr>
          <w:b/>
          <w:bCs/>
        </w:rPr>
        <w:t xml:space="preserve"> site: </w:t>
      </w:r>
    </w:p>
    <w:p w14:paraId="59297581" w14:textId="268DB3FA" w:rsidR="0015309F" w:rsidRDefault="0015309F">
      <w:pPr>
        <w:rPr>
          <w:b/>
          <w:bCs/>
        </w:rPr>
      </w:pPr>
    </w:p>
    <w:p w14:paraId="253E36B1" w14:textId="1792A3B1" w:rsidR="0015309F" w:rsidRDefault="0015309F">
      <w:pPr>
        <w:rPr>
          <w:b/>
          <w:bCs/>
        </w:rPr>
      </w:pPr>
      <w:r>
        <w:rPr>
          <w:b/>
          <w:bCs/>
        </w:rPr>
        <w:t>CSS wordt hier in aparte bestanden weergegeven zie foto:</w:t>
      </w:r>
    </w:p>
    <w:p w14:paraId="5530891F" w14:textId="77777777" w:rsidR="0015309F" w:rsidRDefault="0015309F">
      <w:pPr>
        <w:rPr>
          <w:b/>
          <w:bCs/>
          <w:noProof/>
        </w:rPr>
      </w:pPr>
    </w:p>
    <w:p w14:paraId="2039FCDF" w14:textId="028220CA" w:rsidR="0015309F" w:rsidRPr="0015309F" w:rsidRDefault="001530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9D4A70" wp14:editId="005E060C">
            <wp:extent cx="5775895" cy="3375660"/>
            <wp:effectExtent l="0" t="0" r="0" b="0"/>
            <wp:docPr id="1" name="Afbeelding 1" descr="Afbeelding met tekst, schermafbeelding, compute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computer, binnen&#10;&#10;Automatisch gegenereerde beschrijvi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8"/>
                    <a:stretch/>
                  </pic:blipFill>
                  <pic:spPr bwMode="auto">
                    <a:xfrm>
                      <a:off x="0" y="0"/>
                      <a:ext cx="5790808" cy="338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2B775" w14:textId="3CDBB2A7" w:rsidR="00A20019" w:rsidRDefault="0015309F">
      <w:r>
        <w:t>(</w:t>
      </w:r>
      <w:r w:rsidR="00A20019" w:rsidRPr="00A20019">
        <w:t>&lt;</w:t>
      </w:r>
      <w:proofErr w:type="spellStart"/>
      <w:r w:rsidR="00A20019" w:rsidRPr="00A20019">
        <w:t>style</w:t>
      </w:r>
      <w:proofErr w:type="spellEnd"/>
      <w:r w:rsidR="00A20019" w:rsidRPr="00A20019">
        <w:t>&gt;</w:t>
      </w:r>
      <w:proofErr w:type="spellStart"/>
      <w:r w:rsidR="00A20019" w:rsidRPr="00A20019">
        <w:t>div#sliding-popup</w:t>
      </w:r>
      <w:proofErr w:type="spellEnd"/>
      <w:r w:rsidR="00A20019" w:rsidRPr="00A20019">
        <w:t xml:space="preserve">, </w:t>
      </w:r>
      <w:proofErr w:type="spellStart"/>
      <w:r w:rsidR="00A20019" w:rsidRPr="00A20019">
        <w:t>div#sliding-popup</w:t>
      </w:r>
      <w:proofErr w:type="spellEnd"/>
      <w:r w:rsidR="00A20019" w:rsidRPr="00A20019">
        <w:t xml:space="preserve"> .</w:t>
      </w:r>
      <w:proofErr w:type="spellStart"/>
      <w:r w:rsidR="00A20019" w:rsidRPr="00A20019">
        <w:t>eu</w:t>
      </w:r>
      <w:proofErr w:type="spellEnd"/>
      <w:r w:rsidR="00A20019" w:rsidRPr="00A20019">
        <w:t>-cookie-</w:t>
      </w:r>
      <w:proofErr w:type="spellStart"/>
      <w:r w:rsidR="00A20019" w:rsidRPr="00A20019">
        <w:t>withdraw</w:t>
      </w:r>
      <w:proofErr w:type="spellEnd"/>
      <w:r w:rsidR="00A20019" w:rsidRPr="00A20019">
        <w:t>-banner, .</w:t>
      </w:r>
      <w:proofErr w:type="spellStart"/>
      <w:r w:rsidR="00A20019" w:rsidRPr="00A20019">
        <w:t>eu</w:t>
      </w:r>
      <w:proofErr w:type="spellEnd"/>
      <w:r w:rsidR="00A20019" w:rsidRPr="00A20019">
        <w:t>-cookie-</w:t>
      </w:r>
      <w:proofErr w:type="spellStart"/>
      <w:r w:rsidR="00A20019" w:rsidRPr="00A20019">
        <w:t>withdraw</w:t>
      </w:r>
      <w:proofErr w:type="spellEnd"/>
      <w:r w:rsidR="00A20019" w:rsidRPr="00A20019">
        <w:t>-tab {background: #e00020} div#sliding-popup.eu-cookie-</w:t>
      </w:r>
      <w:proofErr w:type="spellStart"/>
      <w:r w:rsidR="00A20019" w:rsidRPr="00A20019">
        <w:t>withdraw</w:t>
      </w:r>
      <w:proofErr w:type="spellEnd"/>
      <w:r w:rsidR="00A20019" w:rsidRPr="00A20019">
        <w:t>-</w:t>
      </w:r>
      <w:proofErr w:type="spellStart"/>
      <w:r w:rsidR="00A20019" w:rsidRPr="00A20019">
        <w:t>wrapper</w:t>
      </w:r>
      <w:proofErr w:type="spellEnd"/>
      <w:r w:rsidR="00A20019" w:rsidRPr="00A20019">
        <w:t xml:space="preserve"> { background: </w:t>
      </w:r>
      <w:proofErr w:type="spellStart"/>
      <w:r w:rsidR="00A20019" w:rsidRPr="00A20019">
        <w:t>transparent</w:t>
      </w:r>
      <w:proofErr w:type="spellEnd"/>
      <w:r w:rsidR="00A20019" w:rsidRPr="00A20019">
        <w:t>; } #sliding-popup h1, #sliding-popup h2, #sliding-popup h3, #sliding-popup p, #sliding-popup label, #sliding-popup div, .</w:t>
      </w:r>
      <w:proofErr w:type="spellStart"/>
      <w:r w:rsidR="00A20019" w:rsidRPr="00A20019">
        <w:t>eu</w:t>
      </w:r>
      <w:proofErr w:type="spellEnd"/>
      <w:r w:rsidR="00A20019" w:rsidRPr="00A20019">
        <w:t>-cookie-compliance-more-button, .</w:t>
      </w:r>
      <w:proofErr w:type="spellStart"/>
      <w:r w:rsidR="00A20019" w:rsidRPr="00A20019">
        <w:t>eu</w:t>
      </w:r>
      <w:proofErr w:type="spellEnd"/>
      <w:r w:rsidR="00A20019" w:rsidRPr="00A20019">
        <w:t>-cookie-compliance-</w:t>
      </w:r>
      <w:proofErr w:type="spellStart"/>
      <w:r w:rsidR="00A20019" w:rsidRPr="00A20019">
        <w:t>secondary</w:t>
      </w:r>
      <w:proofErr w:type="spellEnd"/>
      <w:r w:rsidR="00A20019" w:rsidRPr="00A20019">
        <w:t>-button, .</w:t>
      </w:r>
      <w:proofErr w:type="spellStart"/>
      <w:r w:rsidR="00A20019" w:rsidRPr="00A20019">
        <w:t>eu</w:t>
      </w:r>
      <w:proofErr w:type="spellEnd"/>
      <w:r w:rsidR="00A20019" w:rsidRPr="00A20019">
        <w:t>-cookie-</w:t>
      </w:r>
      <w:proofErr w:type="spellStart"/>
      <w:r w:rsidR="00A20019" w:rsidRPr="00A20019">
        <w:t>withdraw</w:t>
      </w:r>
      <w:proofErr w:type="spellEnd"/>
      <w:r w:rsidR="00A20019" w:rsidRPr="00A20019">
        <w:t xml:space="preserve">-tab { </w:t>
      </w:r>
      <w:proofErr w:type="spellStart"/>
      <w:r w:rsidR="00A20019" w:rsidRPr="00A20019">
        <w:t>color</w:t>
      </w:r>
      <w:proofErr w:type="spellEnd"/>
      <w:r w:rsidR="00A20019" w:rsidRPr="00A20019">
        <w:t>: #ffffff;} .</w:t>
      </w:r>
      <w:proofErr w:type="spellStart"/>
      <w:r w:rsidR="00A20019" w:rsidRPr="00A20019">
        <w:t>eu</w:t>
      </w:r>
      <w:proofErr w:type="spellEnd"/>
      <w:r w:rsidR="00A20019" w:rsidRPr="00A20019">
        <w:t>-cookie-</w:t>
      </w:r>
      <w:proofErr w:type="spellStart"/>
      <w:r w:rsidR="00A20019" w:rsidRPr="00A20019">
        <w:t>withdraw</w:t>
      </w:r>
      <w:proofErr w:type="spellEnd"/>
      <w:r w:rsidR="00A20019" w:rsidRPr="00A20019">
        <w:t>-tab { border-</w:t>
      </w:r>
      <w:proofErr w:type="spellStart"/>
      <w:r w:rsidR="00A20019" w:rsidRPr="00A20019">
        <w:t>color</w:t>
      </w:r>
      <w:proofErr w:type="spellEnd"/>
      <w:r w:rsidR="00A20019" w:rsidRPr="00A20019">
        <w:t>: #ffffff;}&lt;/style&gt;</w:t>
      </w:r>
    </w:p>
    <w:p w14:paraId="76C993AF" w14:textId="77777777" w:rsidR="00A20019" w:rsidRPr="00A20019" w:rsidRDefault="00A20019" w:rsidP="00A20019">
      <w:pPr>
        <w:rPr>
          <w:lang w:val="en-GB"/>
        </w:rPr>
      </w:pPr>
      <w:r w:rsidRPr="00A20019">
        <w:rPr>
          <w:lang w:val="en-GB"/>
        </w:rPr>
        <w:lastRenderedPageBreak/>
        <w:t xml:space="preserve">&lt;link </w:t>
      </w:r>
      <w:proofErr w:type="spellStart"/>
      <w:r w:rsidRPr="00A20019">
        <w:rPr>
          <w:lang w:val="en-GB"/>
        </w:rPr>
        <w:t>rel</w:t>
      </w:r>
      <w:proofErr w:type="spellEnd"/>
      <w:r w:rsidRPr="00A20019">
        <w:rPr>
          <w:lang w:val="en-GB"/>
        </w:rPr>
        <w:t xml:space="preserve">="icon" </w:t>
      </w:r>
      <w:proofErr w:type="spellStart"/>
      <w:r w:rsidRPr="00A20019">
        <w:rPr>
          <w:lang w:val="en-GB"/>
        </w:rPr>
        <w:t>href</w:t>
      </w:r>
      <w:proofErr w:type="spellEnd"/>
      <w:r w:rsidRPr="00A20019">
        <w:rPr>
          <w:lang w:val="en-GB"/>
        </w:rPr>
        <w:t>="/themes/custom/vives/favicon.ico" type="image/</w:t>
      </w:r>
      <w:proofErr w:type="spellStart"/>
      <w:r w:rsidRPr="00A20019">
        <w:rPr>
          <w:lang w:val="en-GB"/>
        </w:rPr>
        <w:t>vnd.microsoft.icon</w:t>
      </w:r>
      <w:proofErr w:type="spellEnd"/>
      <w:r w:rsidRPr="00A20019">
        <w:rPr>
          <w:lang w:val="en-GB"/>
        </w:rPr>
        <w:t>" /&gt;</w:t>
      </w:r>
    </w:p>
    <w:p w14:paraId="6E59324D" w14:textId="72FE04E4" w:rsidR="00A20019" w:rsidRDefault="00A20019" w:rsidP="00A20019">
      <w:r>
        <w:t>&lt;link rel="</w:t>
      </w:r>
      <w:proofErr w:type="spellStart"/>
      <w:r>
        <w:t>alternate</w:t>
      </w:r>
      <w:proofErr w:type="spellEnd"/>
      <w:r>
        <w:t xml:space="preserve">" </w:t>
      </w:r>
      <w:proofErr w:type="spellStart"/>
      <w:r>
        <w:t>hreflang</w:t>
      </w:r>
      <w:proofErr w:type="spellEnd"/>
      <w:r>
        <w:t xml:space="preserve">="nl" </w:t>
      </w:r>
      <w:proofErr w:type="spellStart"/>
      <w:r>
        <w:t>href</w:t>
      </w:r>
      <w:proofErr w:type="spellEnd"/>
      <w:r>
        <w:t>="https://www.vives.be/nl" /&gt;</w:t>
      </w:r>
    </w:p>
    <w:p w14:paraId="14A15441" w14:textId="53618603" w:rsidR="0015309F" w:rsidRDefault="0015309F" w:rsidP="00A20019">
      <w:pPr>
        <w:rPr>
          <w:lang w:val="en-GB"/>
        </w:rPr>
      </w:pPr>
      <w:r w:rsidRPr="0015309F">
        <w:rPr>
          <w:lang w:val="en-GB"/>
        </w:rPr>
        <w:t>&lt;</w:t>
      </w:r>
      <w:proofErr w:type="spellStart"/>
      <w:r w:rsidRPr="0015309F">
        <w:rPr>
          <w:lang w:val="en-GB"/>
        </w:rPr>
        <w:t>noscript</w:t>
      </w:r>
      <w:proofErr w:type="spellEnd"/>
      <w:r w:rsidRPr="0015309F">
        <w:rPr>
          <w:lang w:val="en-GB"/>
        </w:rPr>
        <w:t>&gt;&lt;style&gt;</w:t>
      </w:r>
      <w:proofErr w:type="spellStart"/>
      <w:r w:rsidRPr="0015309F">
        <w:rPr>
          <w:lang w:val="en-GB"/>
        </w:rPr>
        <w:t>form.antibot</w:t>
      </w:r>
      <w:proofErr w:type="spellEnd"/>
      <w:r w:rsidRPr="0015309F">
        <w:rPr>
          <w:lang w:val="en-GB"/>
        </w:rPr>
        <w:t xml:space="preserve"> * :not(.antibot-message) { display: none !important; }&lt;/style&gt;</w:t>
      </w:r>
      <w:r>
        <w:rPr>
          <w:lang w:val="en-GB"/>
        </w:rPr>
        <w:t>)</w:t>
      </w:r>
    </w:p>
    <w:p w14:paraId="338F7482" w14:textId="21755C72" w:rsidR="0015309F" w:rsidRDefault="0015309F" w:rsidP="00A20019">
      <w:pPr>
        <w:rPr>
          <w:lang w:val="en-GB"/>
        </w:rPr>
      </w:pPr>
    </w:p>
    <w:p w14:paraId="2E684440" w14:textId="35DC136F" w:rsidR="0015309F" w:rsidRDefault="0015309F" w:rsidP="00A20019">
      <w:pPr>
        <w:rPr>
          <w:b/>
          <w:bCs/>
          <w:lang w:val="en-GB"/>
        </w:rPr>
      </w:pPr>
      <w:proofErr w:type="spellStart"/>
      <w:r w:rsidRPr="0015309F">
        <w:rPr>
          <w:b/>
          <w:bCs/>
          <w:lang w:val="en-GB"/>
        </w:rPr>
        <w:t>Miras</w:t>
      </w:r>
      <w:proofErr w:type="spellEnd"/>
      <w:r w:rsidRPr="0015309F">
        <w:rPr>
          <w:b/>
          <w:bCs/>
          <w:lang w:val="en-GB"/>
        </w:rPr>
        <w:t xml:space="preserve"> site</w:t>
      </w:r>
      <w:r>
        <w:rPr>
          <w:b/>
          <w:bCs/>
          <w:lang w:val="en-GB"/>
        </w:rPr>
        <w:t>:</w:t>
      </w:r>
    </w:p>
    <w:p w14:paraId="6725A506" w14:textId="77777777" w:rsidR="0015309F" w:rsidRPr="0015309F" w:rsidRDefault="0015309F" w:rsidP="0015309F">
      <w:pPr>
        <w:rPr>
          <w:lang w:val="en-GB"/>
        </w:rPr>
      </w:pPr>
      <w:r w:rsidRPr="0015309F">
        <w:rPr>
          <w:lang w:val="en-GB"/>
        </w:rPr>
        <w:t xml:space="preserve">&lt;link </w:t>
      </w:r>
      <w:proofErr w:type="spellStart"/>
      <w:r w:rsidRPr="0015309F">
        <w:rPr>
          <w:lang w:val="en-GB"/>
        </w:rPr>
        <w:t>rel</w:t>
      </w:r>
      <w:proofErr w:type="spellEnd"/>
      <w:r w:rsidRPr="0015309F">
        <w:rPr>
          <w:lang w:val="en-GB"/>
        </w:rPr>
        <w:t>="stylesheet" href="/assets/css/A.animate-a768f897b1.min.css.pagespeed.cf.2Apon8WpOj.css"&gt;</w:t>
      </w:r>
    </w:p>
    <w:p w14:paraId="2A38BA9C" w14:textId="77777777" w:rsidR="0015309F" w:rsidRPr="0015309F" w:rsidRDefault="0015309F" w:rsidP="0015309F">
      <w:pPr>
        <w:rPr>
          <w:lang w:val="en-GB"/>
        </w:rPr>
      </w:pPr>
      <w:r w:rsidRPr="0015309F">
        <w:rPr>
          <w:lang w:val="en-GB"/>
        </w:rPr>
        <w:t xml:space="preserve">    &lt;link </w:t>
      </w:r>
      <w:proofErr w:type="spellStart"/>
      <w:r w:rsidRPr="0015309F">
        <w:rPr>
          <w:lang w:val="en-GB"/>
        </w:rPr>
        <w:t>rel</w:t>
      </w:r>
      <w:proofErr w:type="spellEnd"/>
      <w:r w:rsidRPr="0015309F">
        <w:rPr>
          <w:lang w:val="en-GB"/>
        </w:rPr>
        <w:t>="stylesheet" href="https://cdnjs.cloudflare.com/ajax/libs/font-awesome/5.15.4/css/all.min.css"/&gt;</w:t>
      </w:r>
    </w:p>
    <w:p w14:paraId="5D5BCDEF" w14:textId="77777777" w:rsidR="0015309F" w:rsidRPr="0015309F" w:rsidRDefault="0015309F" w:rsidP="0015309F">
      <w:pPr>
        <w:rPr>
          <w:lang w:val="en-GB"/>
        </w:rPr>
      </w:pPr>
      <w:r w:rsidRPr="0015309F">
        <w:rPr>
          <w:lang w:val="en-GB"/>
        </w:rPr>
        <w:t xml:space="preserve">    &lt;link </w:t>
      </w:r>
      <w:proofErr w:type="spellStart"/>
      <w:r w:rsidRPr="0015309F">
        <w:rPr>
          <w:lang w:val="en-GB"/>
        </w:rPr>
        <w:t>rel</w:t>
      </w:r>
      <w:proofErr w:type="spellEnd"/>
      <w:r w:rsidRPr="0015309F">
        <w:rPr>
          <w:lang w:val="en-GB"/>
        </w:rPr>
        <w:t xml:space="preserve">="stylesheet" </w:t>
      </w:r>
      <w:proofErr w:type="spellStart"/>
      <w:r w:rsidRPr="0015309F">
        <w:rPr>
          <w:lang w:val="en-GB"/>
        </w:rPr>
        <w:t>href</w:t>
      </w:r>
      <w:proofErr w:type="spellEnd"/>
      <w:r w:rsidRPr="0015309F">
        <w:rPr>
          <w:lang w:val="en-GB"/>
        </w:rPr>
        <w:t>="/assets/</w:t>
      </w:r>
      <w:proofErr w:type="spellStart"/>
      <w:r w:rsidRPr="0015309F">
        <w:rPr>
          <w:lang w:val="en-GB"/>
        </w:rPr>
        <w:t>css</w:t>
      </w:r>
      <w:proofErr w:type="spellEnd"/>
      <w:r w:rsidRPr="0015309F">
        <w:rPr>
          <w:lang w:val="en-GB"/>
        </w:rPr>
        <w:t>/jquery-fea415fe01.smartmenus.bootstrap-4.css"&gt;</w:t>
      </w:r>
    </w:p>
    <w:p w14:paraId="60F811E1" w14:textId="4BF14955" w:rsidR="00E60A58" w:rsidRDefault="0015309F" w:rsidP="0015309F">
      <w:pPr>
        <w:rPr>
          <w:lang w:val="en-GB"/>
        </w:rPr>
      </w:pPr>
      <w:r w:rsidRPr="0015309F">
        <w:rPr>
          <w:lang w:val="en-GB"/>
        </w:rPr>
        <w:t xml:space="preserve">    &lt;link </w:t>
      </w:r>
      <w:proofErr w:type="spellStart"/>
      <w:r w:rsidRPr="0015309F">
        <w:rPr>
          <w:lang w:val="en-GB"/>
        </w:rPr>
        <w:t>rel</w:t>
      </w:r>
      <w:proofErr w:type="spellEnd"/>
      <w:r w:rsidRPr="0015309F">
        <w:rPr>
          <w:lang w:val="en-GB"/>
        </w:rPr>
        <w:t>="stylesheet" href="/a/css/A.style-ad63c75c76.css.pagespeed.cf.aTOx1AIKJC.css"&gt;</w:t>
      </w:r>
    </w:p>
    <w:p w14:paraId="0297283C" w14:textId="7BEF3DEA" w:rsidR="00550E5D" w:rsidRDefault="00550E5D" w:rsidP="0015309F">
      <w:pPr>
        <w:rPr>
          <w:lang w:val="en-GB"/>
        </w:rPr>
      </w:pPr>
    </w:p>
    <w:p w14:paraId="24273C16" w14:textId="0966A0C6" w:rsidR="00550E5D" w:rsidRDefault="00550E5D" w:rsidP="0015309F">
      <w:p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Vrt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nws</w:t>
      </w:r>
      <w:proofErr w:type="spellEnd"/>
      <w:r>
        <w:rPr>
          <w:b/>
          <w:bCs/>
          <w:lang w:val="en-GB"/>
        </w:rPr>
        <w:t xml:space="preserve"> site:</w:t>
      </w:r>
    </w:p>
    <w:p w14:paraId="2D5241BB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>&lt;style&gt;</w:t>
      </w:r>
    </w:p>
    <w:p w14:paraId="47B07F52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/*</w:t>
      </w:r>
    </w:p>
    <w:p w14:paraId="59114534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* </w:t>
      </w:r>
      <w:proofErr w:type="spellStart"/>
      <w:r w:rsidRPr="00550E5D">
        <w:rPr>
          <w:lang w:val="en-GB"/>
        </w:rPr>
        <w:t>Roobert</w:t>
      </w:r>
      <w:proofErr w:type="spellEnd"/>
    </w:p>
    <w:p w14:paraId="0698C29F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>*/</w:t>
      </w:r>
    </w:p>
    <w:p w14:paraId="2D6F025D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@font-face {</w:t>
      </w:r>
    </w:p>
    <w:p w14:paraId="16BA70E5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font-family: "</w:t>
      </w:r>
      <w:proofErr w:type="spellStart"/>
      <w:r w:rsidRPr="00550E5D">
        <w:rPr>
          <w:lang w:val="en-GB"/>
        </w:rPr>
        <w:t>Roobert</w:t>
      </w:r>
      <w:proofErr w:type="spellEnd"/>
      <w:r w:rsidRPr="00550E5D">
        <w:rPr>
          <w:lang w:val="en-GB"/>
        </w:rPr>
        <w:t>";</w:t>
      </w:r>
    </w:p>
    <w:p w14:paraId="0989C322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font-weight: 400;</w:t>
      </w:r>
    </w:p>
    <w:p w14:paraId="050F9CD6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</w:t>
      </w:r>
      <w:proofErr w:type="spellStart"/>
      <w:r w:rsidRPr="00550E5D">
        <w:rPr>
          <w:lang w:val="en-GB"/>
        </w:rPr>
        <w:t>src</w:t>
      </w:r>
      <w:proofErr w:type="spellEnd"/>
      <w:r w:rsidRPr="00550E5D">
        <w:rPr>
          <w:lang w:val="en-GB"/>
        </w:rPr>
        <w:t>: url("/etc.clientlibs/vrtnieuws/clientlibs/clientlib-v2-site/resources/fonts/Roobert-Regular.woff2")</w:t>
      </w:r>
    </w:p>
    <w:p w14:paraId="43007B09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format("woff2"),</w:t>
      </w:r>
    </w:p>
    <w:p w14:paraId="047CD214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url("/etc.clientlibs/vrtnieuws/clientlibs/clientlib-v2-site/resources/fonts/Roobert-Regular.woff")</w:t>
      </w:r>
    </w:p>
    <w:p w14:paraId="4393F985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</w:t>
      </w:r>
      <w:proofErr w:type="spellStart"/>
      <w:r w:rsidRPr="00550E5D">
        <w:rPr>
          <w:lang w:val="en-GB"/>
        </w:rPr>
        <w:t>woff</w:t>
      </w:r>
      <w:proofErr w:type="spellEnd"/>
      <w:r w:rsidRPr="00550E5D">
        <w:rPr>
          <w:lang w:val="en-GB"/>
        </w:rPr>
        <w:t>"),</w:t>
      </w:r>
    </w:p>
    <w:p w14:paraId="1ED83C42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url("/etc.clientlibs/vrtnieuws/clientlibs/clientlib-v2-site/resources/fonts/Roobert-Regular.eot")</w:t>
      </w:r>
    </w:p>
    <w:p w14:paraId="688C7AC1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format("embedded-</w:t>
      </w:r>
      <w:proofErr w:type="spellStart"/>
      <w:r w:rsidRPr="00550E5D">
        <w:rPr>
          <w:lang w:val="en-GB"/>
        </w:rPr>
        <w:t>opentype</w:t>
      </w:r>
      <w:proofErr w:type="spellEnd"/>
      <w:r w:rsidRPr="00550E5D">
        <w:rPr>
          <w:lang w:val="en-GB"/>
        </w:rPr>
        <w:t>"),</w:t>
      </w:r>
    </w:p>
    <w:p w14:paraId="704E2297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url("/etc.clientlibs/vrtnieuws/clientlibs/clientlib-v2-site/resources/fonts/Roobert-Regular.ttf")</w:t>
      </w:r>
    </w:p>
    <w:p w14:paraId="0091EAF4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</w:t>
      </w:r>
      <w:proofErr w:type="spellStart"/>
      <w:r w:rsidRPr="00550E5D">
        <w:rPr>
          <w:lang w:val="en-GB"/>
        </w:rPr>
        <w:t>truetype</w:t>
      </w:r>
      <w:proofErr w:type="spellEnd"/>
      <w:r w:rsidRPr="00550E5D">
        <w:rPr>
          <w:lang w:val="en-GB"/>
        </w:rPr>
        <w:t>");</w:t>
      </w:r>
    </w:p>
    <w:p w14:paraId="78EF3BEC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}</w:t>
      </w:r>
    </w:p>
    <w:p w14:paraId="0CDAD02A" w14:textId="77777777" w:rsidR="00550E5D" w:rsidRPr="00550E5D" w:rsidRDefault="00550E5D" w:rsidP="00550E5D">
      <w:pPr>
        <w:rPr>
          <w:lang w:val="en-GB"/>
        </w:rPr>
      </w:pPr>
    </w:p>
    <w:p w14:paraId="41708AD6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@font-face {</w:t>
      </w:r>
    </w:p>
    <w:p w14:paraId="158B1AB2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lastRenderedPageBreak/>
        <w:t xml:space="preserve">        font-family: "</w:t>
      </w:r>
      <w:proofErr w:type="spellStart"/>
      <w:r w:rsidRPr="00550E5D">
        <w:rPr>
          <w:lang w:val="en-GB"/>
        </w:rPr>
        <w:t>Roobert</w:t>
      </w:r>
      <w:proofErr w:type="spellEnd"/>
      <w:r w:rsidRPr="00550E5D">
        <w:rPr>
          <w:lang w:val="en-GB"/>
        </w:rPr>
        <w:t>";</w:t>
      </w:r>
    </w:p>
    <w:p w14:paraId="148BE82C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font-weight: 500;</w:t>
      </w:r>
    </w:p>
    <w:p w14:paraId="56569ABA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</w:t>
      </w:r>
      <w:proofErr w:type="spellStart"/>
      <w:r w:rsidRPr="00550E5D">
        <w:rPr>
          <w:lang w:val="en-GB"/>
        </w:rPr>
        <w:t>src</w:t>
      </w:r>
      <w:proofErr w:type="spellEnd"/>
      <w:r w:rsidRPr="00550E5D">
        <w:rPr>
          <w:lang w:val="en-GB"/>
        </w:rPr>
        <w:t>: url("/etc.clientlibs/vrtnieuws/clientlibs/clientlib-v2-site/resources/fonts/Roobert-Medium.woff2")</w:t>
      </w:r>
    </w:p>
    <w:p w14:paraId="537ABAFE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format("woff2"),</w:t>
      </w:r>
    </w:p>
    <w:p w14:paraId="266491EB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url("/etc.clientlibs/vrtnieuws/clientlibs/clientlib-v2-site/resources/fonts/Roobert-Medium.woff")</w:t>
      </w:r>
    </w:p>
    <w:p w14:paraId="7B3EB092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</w:t>
      </w:r>
      <w:proofErr w:type="spellStart"/>
      <w:r w:rsidRPr="00550E5D">
        <w:rPr>
          <w:lang w:val="en-GB"/>
        </w:rPr>
        <w:t>woff</w:t>
      </w:r>
      <w:proofErr w:type="spellEnd"/>
      <w:r w:rsidRPr="00550E5D">
        <w:rPr>
          <w:lang w:val="en-GB"/>
        </w:rPr>
        <w:t>"),</w:t>
      </w:r>
    </w:p>
    <w:p w14:paraId="2F08C6D4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url("/etc.clientlibs/vrtnieuws/clientlibs/clientlib-v2-site/resources/fonts/Roobert-Medium.eot")</w:t>
      </w:r>
    </w:p>
    <w:p w14:paraId="7EC07B2B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format("embedded-</w:t>
      </w:r>
      <w:proofErr w:type="spellStart"/>
      <w:r w:rsidRPr="00550E5D">
        <w:rPr>
          <w:lang w:val="en-GB"/>
        </w:rPr>
        <w:t>opentype</w:t>
      </w:r>
      <w:proofErr w:type="spellEnd"/>
      <w:r w:rsidRPr="00550E5D">
        <w:rPr>
          <w:lang w:val="en-GB"/>
        </w:rPr>
        <w:t>"),</w:t>
      </w:r>
    </w:p>
    <w:p w14:paraId="39421DC1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url("/etc.clientlibs/vrtnieuws/clientlibs/clientlib-v2-site/resources/fonts/Roobert-Medium.ttf")</w:t>
      </w:r>
    </w:p>
    <w:p w14:paraId="387C35C7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</w:t>
      </w:r>
      <w:proofErr w:type="spellStart"/>
      <w:r w:rsidRPr="00550E5D">
        <w:rPr>
          <w:lang w:val="en-GB"/>
        </w:rPr>
        <w:t>truetype</w:t>
      </w:r>
      <w:proofErr w:type="spellEnd"/>
      <w:r w:rsidRPr="00550E5D">
        <w:rPr>
          <w:lang w:val="en-GB"/>
        </w:rPr>
        <w:t>");</w:t>
      </w:r>
    </w:p>
    <w:p w14:paraId="1027E3C5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}</w:t>
      </w:r>
    </w:p>
    <w:p w14:paraId="6559B330" w14:textId="77777777" w:rsidR="00550E5D" w:rsidRPr="00550E5D" w:rsidRDefault="00550E5D" w:rsidP="00550E5D">
      <w:pPr>
        <w:rPr>
          <w:lang w:val="en-GB"/>
        </w:rPr>
      </w:pPr>
    </w:p>
    <w:p w14:paraId="3D3C223D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@font-face {</w:t>
      </w:r>
    </w:p>
    <w:p w14:paraId="46FA43EB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font-family: "</w:t>
      </w:r>
      <w:proofErr w:type="spellStart"/>
      <w:r w:rsidRPr="00550E5D">
        <w:rPr>
          <w:lang w:val="en-GB"/>
        </w:rPr>
        <w:t>Roobert</w:t>
      </w:r>
      <w:proofErr w:type="spellEnd"/>
      <w:r w:rsidRPr="00550E5D">
        <w:rPr>
          <w:lang w:val="en-GB"/>
        </w:rPr>
        <w:t>";</w:t>
      </w:r>
    </w:p>
    <w:p w14:paraId="0A0C6C56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font-weight: 600;</w:t>
      </w:r>
    </w:p>
    <w:p w14:paraId="19A4CA2E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    </w:t>
      </w:r>
      <w:proofErr w:type="spellStart"/>
      <w:r w:rsidRPr="00550E5D">
        <w:rPr>
          <w:lang w:val="en-GB"/>
        </w:rPr>
        <w:t>src</w:t>
      </w:r>
      <w:proofErr w:type="spellEnd"/>
      <w:r w:rsidRPr="00550E5D">
        <w:rPr>
          <w:lang w:val="en-GB"/>
        </w:rPr>
        <w:t>: url("/etc.clientlibs/vrtnieuws/clientlibs/clientlib-v2-site/resources/fonts/Roobert-SemiBold.woff2")</w:t>
      </w:r>
    </w:p>
    <w:p w14:paraId="61ECFD42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format("woff2"),</w:t>
      </w:r>
    </w:p>
    <w:p w14:paraId="5BBCAFCE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url("/etc.clientlibs/vrtnieuws/clientlibs/clientlib-v2-site/resources/fonts/Roobert-SemiBold.woff")</w:t>
      </w:r>
    </w:p>
    <w:p w14:paraId="70B16213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</w:t>
      </w:r>
      <w:proofErr w:type="spellStart"/>
      <w:r w:rsidRPr="00550E5D">
        <w:rPr>
          <w:lang w:val="en-GB"/>
        </w:rPr>
        <w:t>woff</w:t>
      </w:r>
      <w:proofErr w:type="spellEnd"/>
      <w:r w:rsidRPr="00550E5D">
        <w:rPr>
          <w:lang w:val="en-GB"/>
        </w:rPr>
        <w:t>"),</w:t>
      </w:r>
    </w:p>
    <w:p w14:paraId="600C76D9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url("/etc.clientlibs/vrtnieuws/clientlibs/clientlib-v2-site/resources/fonts/Roobert-SemiBold.eot")</w:t>
      </w:r>
    </w:p>
    <w:p w14:paraId="59385E16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format("embedded-</w:t>
      </w:r>
      <w:proofErr w:type="spellStart"/>
      <w:r w:rsidRPr="00550E5D">
        <w:rPr>
          <w:lang w:val="en-GB"/>
        </w:rPr>
        <w:t>opentype</w:t>
      </w:r>
      <w:proofErr w:type="spellEnd"/>
      <w:r w:rsidRPr="00550E5D">
        <w:rPr>
          <w:lang w:val="en-GB"/>
        </w:rPr>
        <w:t>"),</w:t>
      </w:r>
    </w:p>
    <w:p w14:paraId="627E6A7A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url("/etc.clientlibs/vrtnieuws/clientlibs/clientlib-v2-site/resources/fonts/Roobert-SemiBold.ttf")</w:t>
      </w:r>
    </w:p>
    <w:p w14:paraId="26C7A729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format("</w:t>
      </w:r>
      <w:proofErr w:type="spellStart"/>
      <w:r w:rsidRPr="00550E5D">
        <w:rPr>
          <w:lang w:val="en-GB"/>
        </w:rPr>
        <w:t>truetype</w:t>
      </w:r>
      <w:proofErr w:type="spellEnd"/>
      <w:r w:rsidRPr="00550E5D">
        <w:rPr>
          <w:lang w:val="en-GB"/>
        </w:rPr>
        <w:t>");</w:t>
      </w:r>
    </w:p>
    <w:p w14:paraId="54648564" w14:textId="77777777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 xml:space="preserve">    }</w:t>
      </w:r>
    </w:p>
    <w:p w14:paraId="2F5E41B1" w14:textId="77777777" w:rsidR="00550E5D" w:rsidRPr="00550E5D" w:rsidRDefault="00550E5D" w:rsidP="00550E5D">
      <w:pPr>
        <w:rPr>
          <w:lang w:val="en-GB"/>
        </w:rPr>
      </w:pPr>
    </w:p>
    <w:p w14:paraId="41328BFE" w14:textId="4E0B0083" w:rsidR="00550E5D" w:rsidRPr="00550E5D" w:rsidRDefault="00550E5D" w:rsidP="00550E5D">
      <w:pPr>
        <w:rPr>
          <w:lang w:val="en-GB"/>
        </w:rPr>
      </w:pPr>
      <w:r w:rsidRPr="00550E5D">
        <w:rPr>
          <w:lang w:val="en-GB"/>
        </w:rPr>
        <w:t>&lt;/style&gt;</w:t>
      </w:r>
    </w:p>
    <w:p w14:paraId="21D1373D" w14:textId="7240ED15" w:rsidR="00550E5D" w:rsidRDefault="00550E5D" w:rsidP="0015309F">
      <w:pPr>
        <w:rPr>
          <w:lang w:val="en-GB"/>
        </w:rPr>
      </w:pPr>
    </w:p>
    <w:p w14:paraId="3FD43B3C" w14:textId="77777777" w:rsidR="00550E5D" w:rsidRPr="0015309F" w:rsidRDefault="00550E5D" w:rsidP="0015309F">
      <w:pPr>
        <w:rPr>
          <w:lang w:val="en-GB"/>
        </w:rPr>
      </w:pPr>
    </w:p>
    <w:p w14:paraId="60F811E2" w14:textId="77777777" w:rsidR="00E60A58" w:rsidRPr="0015309F" w:rsidRDefault="00E60A58">
      <w:pPr>
        <w:rPr>
          <w:lang w:val="en-GB"/>
        </w:rPr>
      </w:pPr>
    </w:p>
    <w:p w14:paraId="60F811E3" w14:textId="77777777" w:rsidR="00E60A58" w:rsidRPr="0015309F" w:rsidRDefault="00E60A58">
      <w:pPr>
        <w:rPr>
          <w:lang w:val="en-GB"/>
        </w:rPr>
      </w:pPr>
    </w:p>
    <w:p w14:paraId="60F811E4" w14:textId="171F79EF" w:rsidR="00E60A58" w:rsidRDefault="00F96771">
      <w:r>
        <w:lastRenderedPageBreak/>
        <w:t xml:space="preserve">Opdracht 4 moet je niet </w:t>
      </w:r>
      <w:r>
        <w:t>maken.</w:t>
      </w:r>
    </w:p>
    <w:p w14:paraId="2D957F39" w14:textId="5B3E666D" w:rsidR="00550E5D" w:rsidRDefault="00550E5D"/>
    <w:p w14:paraId="03EC50B2" w14:textId="008AE444" w:rsidR="00550E5D" w:rsidRDefault="00806743">
      <w:r>
        <w:t>Opdracht 5.</w:t>
      </w:r>
    </w:p>
    <w:p w14:paraId="6B63A24C" w14:textId="33A05CE5" w:rsidR="00806743" w:rsidRDefault="00806743">
      <w:r>
        <w:t xml:space="preserve">Als je de </w:t>
      </w:r>
      <w:proofErr w:type="spellStart"/>
      <w:r>
        <w:t>css</w:t>
      </w:r>
      <w:proofErr w:type="spellEnd"/>
      <w:r>
        <w:t xml:space="preserve"> elementen </w:t>
      </w:r>
      <w:proofErr w:type="spellStart"/>
      <w:r>
        <w:t>uitvinkt</w:t>
      </w:r>
      <w:proofErr w:type="spellEnd"/>
      <w:r>
        <w:t xml:space="preserve"> verandert de schone stijl van de tekst in functie wat je afvinkt.</w:t>
      </w:r>
    </w:p>
    <w:p w14:paraId="436B97BE" w14:textId="77777777" w:rsidR="00A93998" w:rsidRDefault="00A93998">
      <w:pPr>
        <w:rPr>
          <w:noProof/>
        </w:rPr>
      </w:pPr>
      <w:r>
        <w:t xml:space="preserve">Zie afbeelding </w:t>
      </w:r>
    </w:p>
    <w:p w14:paraId="2A189C94" w14:textId="00C70746" w:rsidR="00A93998" w:rsidRDefault="00A93998">
      <w:r>
        <w:rPr>
          <w:noProof/>
        </w:rPr>
        <w:drawing>
          <wp:inline distT="0" distB="0" distL="0" distR="0" wp14:anchorId="6D0C7C2A" wp14:editId="3E55E88C">
            <wp:extent cx="5554324" cy="3192780"/>
            <wp:effectExtent l="0" t="0" r="889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0"/>
                    <a:stretch/>
                  </pic:blipFill>
                  <pic:spPr bwMode="auto">
                    <a:xfrm>
                      <a:off x="0" y="0"/>
                      <a:ext cx="5580939" cy="320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B5AF" w14:textId="283CEFB1" w:rsidR="00A93998" w:rsidRDefault="00A93998"/>
    <w:p w14:paraId="44C414B8" w14:textId="72114CBC" w:rsidR="00A93998" w:rsidRDefault="00A93998">
      <w:r>
        <w:t>Opdracht 6:</w:t>
      </w:r>
      <w:r w:rsidR="00E65DA1">
        <w:t xml:space="preserve"> </w:t>
      </w:r>
    </w:p>
    <w:p w14:paraId="1CB9B638" w14:textId="0A0DC491" w:rsidR="00E65DA1" w:rsidRDefault="00E65DA1">
      <w:r>
        <w:t>Gemaakt.</w:t>
      </w:r>
    </w:p>
    <w:p w14:paraId="4D3A9BA2" w14:textId="5C716F17" w:rsidR="00E65DA1" w:rsidRDefault="00E65DA1"/>
    <w:p w14:paraId="06BFAC03" w14:textId="48A6FBE8" w:rsidR="00E65DA1" w:rsidRDefault="00E65DA1">
      <w:r>
        <w:t>Opdracht 7:</w:t>
      </w:r>
    </w:p>
    <w:p w14:paraId="491AD177" w14:textId="291ECF8B" w:rsidR="00E65DA1" w:rsidRDefault="00E65DA1">
      <w:r>
        <w:t xml:space="preserve">Standaard wordt door </w:t>
      </w:r>
      <w:proofErr w:type="spellStart"/>
      <w:r>
        <w:t>css</w:t>
      </w:r>
      <w:proofErr w:type="spellEnd"/>
      <w:r>
        <w:t xml:space="preserve"> 2em het grootst weergegeven omdat dat een relatieve lengte eenheid is. =&gt; user kan de tekstgrootte op basis van voorkeur aan passen.</w:t>
      </w:r>
    </w:p>
    <w:p w14:paraId="7B086E25" w14:textId="77777777" w:rsidR="00E65DA1" w:rsidRDefault="00E65DA1"/>
    <w:sectPr w:rsidR="00E65DA1">
      <w:pgSz w:w="11906" w:h="16838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811DC" w14:textId="77777777" w:rsidR="00000000" w:rsidRDefault="00F96771">
      <w:pPr>
        <w:spacing w:after="0" w:line="240" w:lineRule="auto"/>
      </w:pPr>
      <w:r>
        <w:separator/>
      </w:r>
    </w:p>
  </w:endnote>
  <w:endnote w:type="continuationSeparator" w:id="0">
    <w:p w14:paraId="60F811DE" w14:textId="77777777" w:rsidR="00000000" w:rsidRDefault="00F96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811D8" w14:textId="77777777" w:rsidR="00000000" w:rsidRDefault="00F9677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0F811DA" w14:textId="77777777" w:rsidR="00000000" w:rsidRDefault="00F967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60A58"/>
    <w:rsid w:val="0015309F"/>
    <w:rsid w:val="00550E5D"/>
    <w:rsid w:val="00806743"/>
    <w:rsid w:val="00A20019"/>
    <w:rsid w:val="00A93998"/>
    <w:rsid w:val="00E60A58"/>
    <w:rsid w:val="00E65DA1"/>
    <w:rsid w:val="00F9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811D8"/>
  <w15:docId w15:val="{6E596DA1-0752-43CD-AD2F-3158F571D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nl-BE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uppressAutoHyphens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602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Decuypere</dc:creator>
  <dc:description/>
  <cp:lastModifiedBy>Jérémy Decuypere</cp:lastModifiedBy>
  <cp:revision>2</cp:revision>
  <dcterms:created xsi:type="dcterms:W3CDTF">2022-10-27T20:05:00Z</dcterms:created>
  <dcterms:modified xsi:type="dcterms:W3CDTF">2022-10-27T20:05:00Z</dcterms:modified>
</cp:coreProperties>
</file>